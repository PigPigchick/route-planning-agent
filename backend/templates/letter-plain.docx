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uppressAutoHyphens/>
        <w:adjustRightInd w:val="0"/>
        <w:snapToGrid w:val="0"/>
        <w:spacing w:line="348" w:lineRule="auto"/>
        <w:jc w:val="center"/>
        <w:outlineLvl w:val="0"/>
        <w:rPr>
          <w:rFonts w:ascii="方正小标宋_GBK" w:eastAsia="方正小标宋_GBK"/>
          <w:b/>
          <w:sz w:val="36"/>
          <w:szCs w:val="36"/>
        </w:rPr>
      </w:pPr>
      <w:r>
        <w:rPr>
          <w:rFonts w:hint="eastAsia" w:ascii="方正小标宋_GBK" w:eastAsia="方正小标宋_GBK"/>
          <w:b/>
          <w:sz w:val="36"/>
          <w:szCs w:val="36"/>
        </w:rPr>
        <w:t>{{title}}</w:t>
      </w:r>
    </w:p>
    <w:p>
      <w:pPr>
        <w:suppressAutoHyphens/>
        <w:adjustRightInd w:val="0"/>
        <w:snapToGrid w:val="0"/>
        <w:spacing w:line="348" w:lineRule="auto"/>
        <w:rPr>
          <w:rFonts w:ascii="仿宋_GB2312" w:eastAsia="仿宋_GB2312"/>
          <w:kern w:val="0"/>
          <w:sz w:val="32"/>
          <w:szCs w:val="32"/>
        </w:rPr>
      </w:pPr>
      <w:r>
        <w:rPr>
          <w:rFonts w:hint="eastAsia" w:ascii="仿宋_GB2312" w:eastAsia="仿宋_GB2312"/>
          <w:kern w:val="0"/>
          <w:sz w:val="32"/>
          <w:szCs w:val="32"/>
        </w:rPr>
        <w:t>{{recipient}}</w:t>
      </w:r>
    </w:p>
    <w:p>
      <w:pPr>
        <w:suppressAutoHyphens/>
        <w:adjustRightInd w:val="0"/>
        <w:snapToGrid w:val="0"/>
        <w:spacing w:line="348" w:lineRule="auto"/>
        <w:ind w:firstLine="640" w:firstLineChars="200"/>
        <w:rPr>
          <w:rFonts w:ascii="仿宋_GB2312" w:eastAsia="仿宋_GB2312"/>
          <w:kern w:val="0"/>
          <w:sz w:val="32"/>
          <w:szCs w:val="32"/>
        </w:rPr>
      </w:pPr>
      <w:r>
        <w:rPr>
          <w:rFonts w:hint="eastAsia" w:ascii="仿宋_GB2312" w:eastAsia="仿宋_GB2312"/>
          <w:kern w:val="0"/>
          <w:sz w:val="32"/>
          <w:szCs w:val="32"/>
        </w:rPr>
        <w:t>{{body}}</w:t>
      </w:r>
    </w:p>
    <w:p>
      <w:pPr>
        <w:suppressAutoHyphens/>
        <w:adjustRightInd w:val="0"/>
        <w:snapToGrid w:val="0"/>
        <w:spacing w:line="348" w:lineRule="auto"/>
        <w:rPr>
          <w:rFonts w:ascii="仿宋_GB2312" w:eastAsia="仿宋_GB2312"/>
          <w:kern w:val="0"/>
          <w:sz w:val="32"/>
          <w:szCs w:val="32"/>
        </w:rPr>
      </w:pPr>
      <w:r>
        <w:rPr>
          <w:rFonts w:hint="eastAsia" w:ascii="仿宋_GB2312" w:eastAsia="仿宋_GB2312"/>
          <w:kern w:val="0"/>
          <w:sz w:val="32"/>
          <w:szCs w:val="32"/>
        </w:rPr>
        <w:t>{{caption}}</w:t>
      </w:r>
    </w:p>
    <w:p>
      <w:pPr>
        <w:suppressAutoHyphens/>
        <w:adjustRightInd w:val="0"/>
        <w:snapToGrid w:val="0"/>
        <w:spacing w:line="348" w:lineRule="auto"/>
        <w:rPr>
          <w:rFonts w:ascii="仿宋_GB2312" w:eastAsia="仿宋_GB2312"/>
          <w:kern w:val="0"/>
          <w:sz w:val="32"/>
          <w:szCs w:val="32"/>
        </w:rPr>
      </w:pPr>
      <w:r>
        <w:rPr>
          <w:rFonts w:hint="eastAsia" w:ascii="仿宋_GB2312" w:eastAsia="仿宋_GB2312"/>
          <w:kern w:val="0"/>
          <w:sz w:val="32"/>
          <w:szCs w:val="32"/>
        </w:rPr>
        <w:t>{{attachment}}</w:t>
      </w:r>
    </w:p>
    <w:p>
      <w:pPr>
        <w:suppressAutoHyphens/>
        <w:adjustRightInd w:val="0"/>
        <w:snapToGrid w:val="0"/>
        <w:spacing w:line="348" w:lineRule="auto"/>
        <w:rPr>
          <w:rFonts w:ascii="仿宋_GB2312" w:eastAsia="仿宋_GB2312"/>
          <w:kern w:val="0"/>
          <w:sz w:val="32"/>
          <w:szCs w:val="32"/>
        </w:rPr>
      </w:pPr>
      <w:r>
        <w:rPr>
          <w:rFonts w:hint="eastAsia" w:ascii="仿宋_GB2312" w:eastAsia="仿宋_GB2312"/>
          <w:kern w:val="0"/>
          <w:sz w:val="32"/>
          <w:szCs w:val="32"/>
        </w:rPr>
        <w:t>{{replyAddress}}</w:t>
      </w:r>
    </w:p>
    <w:p>
      <w:pPr>
        <w:suppressAutoHyphens/>
        <w:adjustRightInd w:val="0"/>
        <w:snapToGrid w:val="0"/>
        <w:spacing w:line="348" w:lineRule="auto"/>
        <w:rPr>
          <w:rFonts w:ascii="仿宋_GB2312" w:eastAsia="仿宋_GB2312"/>
          <w:kern w:val="0"/>
          <w:sz w:val="32"/>
          <w:szCs w:val="32"/>
        </w:rPr>
      </w:pPr>
      <w:r>
        <w:rPr>
          <w:rFonts w:hint="eastAsia" w:ascii="仿宋_GB2312" w:eastAsia="仿宋_GB2312"/>
          <w:kern w:val="0"/>
          <w:sz w:val="32"/>
          <w:szCs w:val="32"/>
        </w:rPr>
        <w:t>{{signature}}</w:t>
      </w:r>
    </w:p>
    <w:p>
      <w:pPr>
        <w:suppressAutoHyphens/>
        <w:adjustRightInd w:val="0"/>
        <w:snapToGrid w:val="0"/>
        <w:spacing w:line="348" w:lineRule="auto"/>
        <w:rPr>
          <w:rFonts w:ascii="仿宋_GB2312" w:eastAsia="仿宋_GB2312"/>
          <w:kern w:val="0"/>
          <w:sz w:val="32"/>
          <w:szCs w:val="32"/>
        </w:rPr>
      </w:pPr>
      <w:r>
        <w:rPr>
          <w:rFonts w:hint="eastAsia" w:ascii="仿宋_GB2312" w:eastAsia="仿宋_GB2312"/>
          <w:kern w:val="0"/>
          <w:sz w:val="32"/>
          <w:szCs w:val="32"/>
        </w:rPr>
        <w:t>{{date}}</w:t>
      </w:r>
    </w:p>
    <w:p>
      <w:pPr>
        <w:suppressAutoHyphens/>
        <w:adjustRightInd w:val="0"/>
        <w:snapToGrid w:val="0"/>
        <w:spacing w:line="348" w:lineRule="auto"/>
        <w:rPr>
          <w:rFonts w:ascii="仿宋_GB2312" w:eastAsia="仿宋_GB2312"/>
          <w:kern w:val="0"/>
          <w:sz w:val="32"/>
          <w:szCs w:val="32"/>
        </w:rPr>
      </w:pPr>
      <w:r>
        <w:rPr>
          <w:rFonts w:hint="eastAsia" w:ascii="仿宋_GB2312" w:eastAsia="仿宋_GB2312"/>
          <w:kern w:val="0"/>
          <w:sz w:val="32"/>
          <w:szCs w:val="32"/>
        </w:rPr>
        <w:t>{{contact}}</w:t>
      </w:r>
    </w:p>
    <w:p>
      <w:pPr>
        <w:suppressAutoHyphens/>
        <w:adjustRightInd w:val="0"/>
        <w:snapToGrid w:val="0"/>
        <w:spacing w:line="348" w:lineRule="auto"/>
        <w:rPr>
          <w:rFonts w:ascii="仿宋_GB2312" w:eastAsia="仿宋_GB2312"/>
          <w:kern w:val="0"/>
          <w:sz w:val="32"/>
          <w:szCs w:val="32"/>
        </w:rPr>
      </w:pPr>
      <w:r>
        <w:rPr>
          <w:rFonts w:hint="eastAsia" w:ascii="仿宋_GB2312" w:eastAsia="仿宋_GB2312"/>
          <w:kern w:val="0"/>
          <w:sz w:val="32"/>
          <w:szCs w:val="32"/>
        </w:rPr>
        <w:t>{{notice}}</w:t>
      </w:r>
    </w:p>
    <w:sectPr>
      <w:pgSz w:w="11906" w:h="16838"/>
      <w:pgMar w:top="1588" w:right="1474" w:bottom="1134" w:left="1474" w:header="851" w:footer="851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ongti SC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公文小标宋简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STFangsong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小标宋_GBK">
    <w:altName w:val="Songti SC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;仿宋">
    <w:altName w:val="STFangsong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71E64"/>
    <w:rsid w:val="00017089"/>
    <w:rsid w:val="0003555D"/>
    <w:rsid w:val="00037574"/>
    <w:rsid w:val="00047D18"/>
    <w:rsid w:val="00054A5E"/>
    <w:rsid w:val="0006060A"/>
    <w:rsid w:val="0007109F"/>
    <w:rsid w:val="00092A95"/>
    <w:rsid w:val="000A029E"/>
    <w:rsid w:val="000B5A92"/>
    <w:rsid w:val="000D5716"/>
    <w:rsid w:val="000E2D41"/>
    <w:rsid w:val="000E708C"/>
    <w:rsid w:val="000F215C"/>
    <w:rsid w:val="00101010"/>
    <w:rsid w:val="00110BD4"/>
    <w:rsid w:val="00121FD2"/>
    <w:rsid w:val="0012241A"/>
    <w:rsid w:val="00127FCE"/>
    <w:rsid w:val="00136C12"/>
    <w:rsid w:val="0014743D"/>
    <w:rsid w:val="001572CB"/>
    <w:rsid w:val="00167528"/>
    <w:rsid w:val="00196518"/>
    <w:rsid w:val="001A5FD5"/>
    <w:rsid w:val="001B7A30"/>
    <w:rsid w:val="001E1752"/>
    <w:rsid w:val="001E6DA7"/>
    <w:rsid w:val="001F2018"/>
    <w:rsid w:val="0020299A"/>
    <w:rsid w:val="00265DA0"/>
    <w:rsid w:val="00286D50"/>
    <w:rsid w:val="002935B1"/>
    <w:rsid w:val="002A02F4"/>
    <w:rsid w:val="002A2D63"/>
    <w:rsid w:val="002B200A"/>
    <w:rsid w:val="002B209B"/>
    <w:rsid w:val="002C1ACE"/>
    <w:rsid w:val="002D44B0"/>
    <w:rsid w:val="002D51D3"/>
    <w:rsid w:val="002E65A9"/>
    <w:rsid w:val="0032655F"/>
    <w:rsid w:val="00330A4A"/>
    <w:rsid w:val="0033641A"/>
    <w:rsid w:val="00346B74"/>
    <w:rsid w:val="003851FB"/>
    <w:rsid w:val="00386FBD"/>
    <w:rsid w:val="003931DB"/>
    <w:rsid w:val="0039615E"/>
    <w:rsid w:val="003A60C5"/>
    <w:rsid w:val="003B5AF6"/>
    <w:rsid w:val="003B61C5"/>
    <w:rsid w:val="003C2CBC"/>
    <w:rsid w:val="003D0C1C"/>
    <w:rsid w:val="003D4DFE"/>
    <w:rsid w:val="003F468C"/>
    <w:rsid w:val="00417F04"/>
    <w:rsid w:val="00430A0E"/>
    <w:rsid w:val="00434123"/>
    <w:rsid w:val="00441769"/>
    <w:rsid w:val="0044777C"/>
    <w:rsid w:val="00465498"/>
    <w:rsid w:val="00484C7C"/>
    <w:rsid w:val="004902AA"/>
    <w:rsid w:val="004943EE"/>
    <w:rsid w:val="004A7606"/>
    <w:rsid w:val="004B6D4A"/>
    <w:rsid w:val="004C326E"/>
    <w:rsid w:val="004E2553"/>
    <w:rsid w:val="004F3DFF"/>
    <w:rsid w:val="004F4C4C"/>
    <w:rsid w:val="00501881"/>
    <w:rsid w:val="005072AF"/>
    <w:rsid w:val="0053697E"/>
    <w:rsid w:val="005442FD"/>
    <w:rsid w:val="005567C5"/>
    <w:rsid w:val="00566936"/>
    <w:rsid w:val="005706F1"/>
    <w:rsid w:val="00584BC5"/>
    <w:rsid w:val="00590414"/>
    <w:rsid w:val="005B31A8"/>
    <w:rsid w:val="005B6D7A"/>
    <w:rsid w:val="005E2C85"/>
    <w:rsid w:val="005E32FB"/>
    <w:rsid w:val="005E691F"/>
    <w:rsid w:val="00603DFB"/>
    <w:rsid w:val="00611A1E"/>
    <w:rsid w:val="00612054"/>
    <w:rsid w:val="00640891"/>
    <w:rsid w:val="00664F72"/>
    <w:rsid w:val="0067242D"/>
    <w:rsid w:val="00684B99"/>
    <w:rsid w:val="00690E12"/>
    <w:rsid w:val="006926EF"/>
    <w:rsid w:val="00697F9F"/>
    <w:rsid w:val="006A1312"/>
    <w:rsid w:val="006B5E01"/>
    <w:rsid w:val="006C0299"/>
    <w:rsid w:val="006C1942"/>
    <w:rsid w:val="006E609C"/>
    <w:rsid w:val="006F3004"/>
    <w:rsid w:val="007010EB"/>
    <w:rsid w:val="00722181"/>
    <w:rsid w:val="00741CE3"/>
    <w:rsid w:val="00763EE7"/>
    <w:rsid w:val="007717D3"/>
    <w:rsid w:val="00775E25"/>
    <w:rsid w:val="007816F7"/>
    <w:rsid w:val="0078466C"/>
    <w:rsid w:val="00784F6F"/>
    <w:rsid w:val="00785A8F"/>
    <w:rsid w:val="007C5B0E"/>
    <w:rsid w:val="007C7497"/>
    <w:rsid w:val="007C7919"/>
    <w:rsid w:val="007D429E"/>
    <w:rsid w:val="007D43BF"/>
    <w:rsid w:val="007E243E"/>
    <w:rsid w:val="007E6862"/>
    <w:rsid w:val="007F14FD"/>
    <w:rsid w:val="00805D4E"/>
    <w:rsid w:val="00807DC0"/>
    <w:rsid w:val="008146BD"/>
    <w:rsid w:val="00841532"/>
    <w:rsid w:val="00845AF7"/>
    <w:rsid w:val="00846605"/>
    <w:rsid w:val="00873EDA"/>
    <w:rsid w:val="00876FC7"/>
    <w:rsid w:val="0088165A"/>
    <w:rsid w:val="0088640F"/>
    <w:rsid w:val="008C60C5"/>
    <w:rsid w:val="00905B59"/>
    <w:rsid w:val="0091483D"/>
    <w:rsid w:val="00915F7E"/>
    <w:rsid w:val="0097524F"/>
    <w:rsid w:val="00981DCC"/>
    <w:rsid w:val="00992B3D"/>
    <w:rsid w:val="00997AEB"/>
    <w:rsid w:val="009A336C"/>
    <w:rsid w:val="009A41DF"/>
    <w:rsid w:val="009C2A87"/>
    <w:rsid w:val="009C59CD"/>
    <w:rsid w:val="009E6303"/>
    <w:rsid w:val="009E7FE7"/>
    <w:rsid w:val="00A010DA"/>
    <w:rsid w:val="00A30389"/>
    <w:rsid w:val="00A30E2C"/>
    <w:rsid w:val="00A44753"/>
    <w:rsid w:val="00A55D49"/>
    <w:rsid w:val="00A5708C"/>
    <w:rsid w:val="00A64767"/>
    <w:rsid w:val="00A77F94"/>
    <w:rsid w:val="00A86565"/>
    <w:rsid w:val="00A9021B"/>
    <w:rsid w:val="00A95AB5"/>
    <w:rsid w:val="00AD3C06"/>
    <w:rsid w:val="00AF27D4"/>
    <w:rsid w:val="00AF2DEF"/>
    <w:rsid w:val="00B04ACA"/>
    <w:rsid w:val="00B07467"/>
    <w:rsid w:val="00B11083"/>
    <w:rsid w:val="00B17A45"/>
    <w:rsid w:val="00B278FA"/>
    <w:rsid w:val="00B32E8D"/>
    <w:rsid w:val="00B42E35"/>
    <w:rsid w:val="00B464F9"/>
    <w:rsid w:val="00B47ED5"/>
    <w:rsid w:val="00B81FF1"/>
    <w:rsid w:val="00BA3E41"/>
    <w:rsid w:val="00BB255B"/>
    <w:rsid w:val="00BD187C"/>
    <w:rsid w:val="00BD3956"/>
    <w:rsid w:val="00BD6429"/>
    <w:rsid w:val="00C06486"/>
    <w:rsid w:val="00C245B1"/>
    <w:rsid w:val="00C25C2D"/>
    <w:rsid w:val="00C33588"/>
    <w:rsid w:val="00C36853"/>
    <w:rsid w:val="00C406C2"/>
    <w:rsid w:val="00C4281C"/>
    <w:rsid w:val="00C5329C"/>
    <w:rsid w:val="00C61852"/>
    <w:rsid w:val="00C71E64"/>
    <w:rsid w:val="00C82A46"/>
    <w:rsid w:val="00C83DCC"/>
    <w:rsid w:val="00C96C7D"/>
    <w:rsid w:val="00CA5DE9"/>
    <w:rsid w:val="00CB6764"/>
    <w:rsid w:val="00CB7620"/>
    <w:rsid w:val="00D24D7D"/>
    <w:rsid w:val="00D32B4D"/>
    <w:rsid w:val="00D55E2B"/>
    <w:rsid w:val="00D62605"/>
    <w:rsid w:val="00D7120B"/>
    <w:rsid w:val="00D83DAF"/>
    <w:rsid w:val="00D83E63"/>
    <w:rsid w:val="00D84ED2"/>
    <w:rsid w:val="00D86EBF"/>
    <w:rsid w:val="00DA420C"/>
    <w:rsid w:val="00DB1333"/>
    <w:rsid w:val="00DB2940"/>
    <w:rsid w:val="00DB4852"/>
    <w:rsid w:val="00DC2833"/>
    <w:rsid w:val="00DC2F0D"/>
    <w:rsid w:val="00DC4C3A"/>
    <w:rsid w:val="00DE4819"/>
    <w:rsid w:val="00E04F0C"/>
    <w:rsid w:val="00E63444"/>
    <w:rsid w:val="00E647B3"/>
    <w:rsid w:val="00E65EF7"/>
    <w:rsid w:val="00E66917"/>
    <w:rsid w:val="00E71C29"/>
    <w:rsid w:val="00E7305D"/>
    <w:rsid w:val="00E828BB"/>
    <w:rsid w:val="00E828BD"/>
    <w:rsid w:val="00E87559"/>
    <w:rsid w:val="00E962A5"/>
    <w:rsid w:val="00E97E0E"/>
    <w:rsid w:val="00EA3A97"/>
    <w:rsid w:val="00EB5708"/>
    <w:rsid w:val="00EC53AB"/>
    <w:rsid w:val="00ED489E"/>
    <w:rsid w:val="00ED6993"/>
    <w:rsid w:val="00EF41C7"/>
    <w:rsid w:val="00F252A2"/>
    <w:rsid w:val="00F45D8B"/>
    <w:rsid w:val="00F50172"/>
    <w:rsid w:val="00F52710"/>
    <w:rsid w:val="00F53F20"/>
    <w:rsid w:val="00F64F16"/>
    <w:rsid w:val="00F772B9"/>
    <w:rsid w:val="00FB0CE6"/>
    <w:rsid w:val="00FB3ABE"/>
    <w:rsid w:val="00FC3FE0"/>
    <w:rsid w:val="00FE1F51"/>
    <w:rsid w:val="00FE239C"/>
    <w:rsid w:val="00FF0510"/>
    <w:rsid w:val="05EF3B47"/>
    <w:rsid w:val="15A2430D"/>
    <w:rsid w:val="346F0335"/>
    <w:rsid w:val="470F165E"/>
    <w:rsid w:val="4E051BF3"/>
    <w:rsid w:val="660169BC"/>
    <w:rsid w:val="7AE3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99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jc w:val="distribute"/>
      <w:outlineLvl w:val="0"/>
    </w:pPr>
    <w:rPr>
      <w:rFonts w:eastAsia="公文小标宋简"/>
      <w:b/>
      <w:color w:val="FF0000"/>
      <w:kern w:val="44"/>
      <w:sz w:val="72"/>
      <w:szCs w:val="20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adjustRightInd w:val="0"/>
      <w:spacing w:line="560" w:lineRule="exact"/>
      <w:ind w:firstLine="624"/>
      <w:jc w:val="left"/>
      <w:textAlignment w:val="baseline"/>
    </w:pPr>
    <w:rPr>
      <w:rFonts w:eastAsia="仿宋_GB2312"/>
      <w:kern w:val="0"/>
      <w:sz w:val="32"/>
      <w:szCs w:val="20"/>
    </w:rPr>
  </w:style>
  <w:style w:type="paragraph" w:styleId="4">
    <w:name w:val="Body Text Indent"/>
    <w:basedOn w:val="1"/>
    <w:link w:val="16"/>
    <w:unhideWhenUsed/>
    <w:uiPriority w:val="0"/>
    <w:pPr>
      <w:adjustRightInd w:val="0"/>
      <w:spacing w:after="120" w:line="312" w:lineRule="atLeast"/>
      <w:ind w:left="420"/>
    </w:pPr>
    <w:rPr>
      <w:kern w:val="0"/>
      <w:szCs w:val="20"/>
    </w:rPr>
  </w:style>
  <w:style w:type="paragraph" w:styleId="5">
    <w:name w:val="Date"/>
    <w:basedOn w:val="1"/>
    <w:next w:val="1"/>
    <w:qFormat/>
    <w:uiPriority w:val="0"/>
    <w:pPr>
      <w:ind w:left="100" w:leftChars="2500"/>
    </w:pPr>
  </w:style>
  <w:style w:type="paragraph" w:styleId="6">
    <w:name w:val="Balloon Text"/>
    <w:basedOn w:val="1"/>
    <w:link w:val="12"/>
    <w:qFormat/>
    <w:uiPriority w:val="0"/>
    <w:rPr>
      <w:sz w:val="18"/>
      <w:szCs w:val="18"/>
    </w:rPr>
  </w:style>
  <w:style w:type="paragraph" w:styleId="7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page number"/>
    <w:qFormat/>
    <w:uiPriority w:val="99"/>
    <w:rPr>
      <w:rFonts w:eastAsia="宋体"/>
      <w:sz w:val="28"/>
    </w:rPr>
  </w:style>
  <w:style w:type="character" w:customStyle="1" w:styleId="12">
    <w:name w:val="批注框文本 字符"/>
    <w:link w:val="6"/>
    <w:qFormat/>
    <w:uiPriority w:val="0"/>
    <w:rPr>
      <w:kern w:val="2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脚 字符"/>
    <w:link w:val="7"/>
    <w:qFormat/>
    <w:uiPriority w:val="99"/>
    <w:rPr>
      <w:kern w:val="2"/>
      <w:sz w:val="18"/>
      <w:szCs w:val="18"/>
    </w:rPr>
  </w:style>
  <w:style w:type="paragraph" w:customStyle="1" w:styleId="15">
    <w:name w:val="秘密紧急"/>
    <w:basedOn w:val="1"/>
    <w:qFormat/>
    <w:uiPriority w:val="0"/>
    <w:pPr>
      <w:jc w:val="right"/>
    </w:pPr>
    <w:rPr>
      <w:rFonts w:ascii="黑体" w:eastAsia="黑体"/>
      <w:sz w:val="32"/>
      <w:szCs w:val="20"/>
    </w:rPr>
  </w:style>
  <w:style w:type="character" w:customStyle="1" w:styleId="16">
    <w:name w:val="正文文本缩进 字符"/>
    <w:basedOn w:val="10"/>
    <w:link w:val="4"/>
    <w:qFormat/>
    <w:uiPriority w:val="0"/>
    <w:rPr>
      <w:sz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g2426\&#26700;&#38754;\3.&#20844;&#21496;&#24179;&#34892;&#25991;&#20844;&#25991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C7F964-551E-4DBC-9798-CC06C4EE82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3.公司平行文公文模板.dot</Template>
  <Company>Lenovo</Company>
  <Pages>2</Pages>
  <Words>144</Words>
  <Characters>821</Characters>
  <Lines>6</Lines>
  <Paragraphs>1</Paragraphs>
  <TotalTime>38</TotalTime>
  <ScaleCrop>false</ScaleCrop>
  <LinksUpToDate>false</LinksUpToDate>
  <CharactersWithSpaces>964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2014-11-05T08:17:00Z</dcterms:created>
  <dc:creator/>
  <cp:lastModifiedBy/>
  <cp:lastPrinted>2012-08-17T13:10:00Z</cp:lastPrinted>
  <dcterms:modified xsi:type="dcterms:W3CDTF">2023-04-24T06:43:54Z</dcterms:modified>
  <dc:title/>
  <cp:revision>44</cp:revision>
  <dc:subject/>
  <dc:description/>
  <cp:keywords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